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C0C5" w14:textId="7723361E" w:rsidR="00B83FE8" w:rsidRPr="00C27255" w:rsidRDefault="00264E8B" w:rsidP="00B83FE8">
      <w:pPr>
        <w:rPr>
          <w:rFonts w:cstheme="minorHAnsi"/>
          <w:vertAlign w:val="subscript"/>
        </w:rPr>
      </w:pPr>
      <w:r w:rsidRPr="00264E8B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22752" behindDoc="0" locked="1" layoutInCell="1" allowOverlap="1" wp14:anchorId="1CE001AE" wp14:editId="585E40AE">
                <wp:simplePos x="0" y="0"/>
                <wp:positionH relativeFrom="page">
                  <wp:posOffset>231140</wp:posOffset>
                </wp:positionH>
                <wp:positionV relativeFrom="page">
                  <wp:posOffset>6911340</wp:posOffset>
                </wp:positionV>
                <wp:extent cx="2217420" cy="2994660"/>
                <wp:effectExtent l="0" t="0" r="0" b="0"/>
                <wp:wrapSquare wrapText="bothSides"/>
                <wp:docPr id="1227098792" name="Text Box 1227098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7420" cy="2994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05FB7" w14:textId="28C410D1" w:rsidR="00264E8B" w:rsidRDefault="00264E8B" w:rsidP="00264E8B">
                            <w:pPr>
                              <w:pStyle w:val="Heading1"/>
                            </w:pPr>
                            <w:r>
                              <w:t xml:space="preserve">Academic Projects </w:t>
                            </w:r>
                          </w:p>
                          <w:p w14:paraId="26171F75" w14:textId="77777777" w:rsidR="00264E8B" w:rsidRPr="00264E8B" w:rsidRDefault="00264E8B" w:rsidP="00264E8B">
                            <w:pPr>
                              <w:pStyle w:val="Normalwhite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264E8B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Student Accommodation Mobile App</w:t>
                            </w:r>
                          </w:p>
                          <w:p w14:paraId="601E9F46" w14:textId="3B1BA406" w:rsidR="00264E8B" w:rsidRPr="00264E8B" w:rsidRDefault="00264E8B" w:rsidP="00264E8B">
                            <w:pPr>
                              <w:pStyle w:val="Normalwhite"/>
                              <w:jc w:val="left"/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264E8B"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• Developed a mobile application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as a group,</w:t>
                            </w:r>
                            <w:r w:rsidRPr="00264E8B"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 xml:space="preserve"> allowing students to apply for accommodation</w:t>
                            </w:r>
                            <w:r w:rsidRPr="00264E8B"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br/>
                              <w:t>• Focused on usability, data handling, and practical functionality</w:t>
                            </w:r>
                          </w:p>
                          <w:p w14:paraId="11D11D1E" w14:textId="77777777" w:rsidR="00264E8B" w:rsidRPr="00264E8B" w:rsidRDefault="00264E8B" w:rsidP="00264E8B">
                            <w:pPr>
                              <w:pStyle w:val="Normalwhite"/>
                              <w:jc w:val="left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264E8B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Student Project Registration Database</w:t>
                            </w:r>
                          </w:p>
                          <w:p w14:paraId="1E56D5D4" w14:textId="77777777" w:rsidR="00264E8B" w:rsidRPr="00264E8B" w:rsidRDefault="00264E8B" w:rsidP="00264E8B">
                            <w:pPr>
                              <w:pStyle w:val="Normalwhite"/>
                              <w:jc w:val="left"/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</w:pPr>
                            <w:r w:rsidRPr="00264E8B"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t>• Designed a database system for students to register and deregister for projects</w:t>
                            </w:r>
                            <w:r w:rsidRPr="00264E8B">
                              <w:rPr>
                                <w:color w:val="000000" w:themeColor="text1"/>
                                <w:sz w:val="20"/>
                                <w:szCs w:val="20"/>
                                <w:lang w:val="en-ZA"/>
                              </w:rPr>
                              <w:br/>
                              <w:t>• Created tables, relationships, and basic queries to manage data</w:t>
                            </w:r>
                          </w:p>
                          <w:p w14:paraId="0455D5E6" w14:textId="77777777" w:rsidR="00264E8B" w:rsidRPr="00264E8B" w:rsidRDefault="00264E8B" w:rsidP="00264E8B">
                            <w:pPr>
                              <w:pStyle w:val="Normalwhite"/>
                              <w:rPr>
                                <w:color w:val="000000" w:themeColor="text1"/>
                              </w:rPr>
                            </w:pPr>
                          </w:p>
                          <w:p w14:paraId="6BFB8EA7" w14:textId="77777777" w:rsidR="00264E8B" w:rsidRPr="005376B4" w:rsidRDefault="00264E8B" w:rsidP="00264E8B">
                            <w:pPr>
                              <w:pStyle w:val="Normalwhite"/>
                            </w:pPr>
                          </w:p>
                          <w:p w14:paraId="7213A80F" w14:textId="5FA65357" w:rsidR="00264E8B" w:rsidRPr="002C7C29" w:rsidRDefault="00264E8B" w:rsidP="00264E8B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E001AE" id="_x0000_t202" coordsize="21600,21600" o:spt="202" path="m,l,21600r21600,l21600,xe">
                <v:stroke joinstyle="miter"/>
                <v:path gradientshapeok="t" o:connecttype="rect"/>
              </v:shapetype>
              <v:shape id="Text Box 1227098792" o:spid="_x0000_s1026" type="#_x0000_t202" style="position:absolute;left:0;text-align:left;margin-left:18.2pt;margin-top:544.2pt;width:174.6pt;height:235.8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" filled="f" stroked="f">
                <v:textbox>
                  <w:txbxContent>
                    <w:p w14:paraId="2A105FB7" w14:textId="28C410D1" w:rsidR="00264E8B" w:rsidRDefault="00264E8B" w:rsidP="00264E8B">
                      <w:pPr>
                        <w:pStyle w:val="Heading1"/>
                      </w:pPr>
                      <w:r>
                        <w:t xml:space="preserve">Academic Projects </w:t>
                      </w:r>
                    </w:p>
                    <w:p w14:paraId="26171F75" w14:textId="77777777" w:rsidR="00264E8B" w:rsidRPr="00264E8B" w:rsidRDefault="00264E8B" w:rsidP="00264E8B">
                      <w:pPr>
                        <w:pStyle w:val="Normalwhite"/>
                        <w:jc w:val="left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264E8B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Student Accommodation Mobile App</w:t>
                      </w:r>
                    </w:p>
                    <w:p w14:paraId="601E9F46" w14:textId="3B1BA406" w:rsidR="00264E8B" w:rsidRPr="00264E8B" w:rsidRDefault="00264E8B" w:rsidP="00264E8B">
                      <w:pPr>
                        <w:pStyle w:val="Normalwhite"/>
                        <w:jc w:val="left"/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264E8B"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t>• Developed a mobile application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as a group,</w:t>
                      </w:r>
                      <w:r w:rsidRPr="00264E8B"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t xml:space="preserve"> allowing students to apply for accommodation</w:t>
                      </w:r>
                      <w:r w:rsidRPr="00264E8B"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br/>
                        <w:t>• Focused on usability, data handling, and practical functionality</w:t>
                      </w:r>
                    </w:p>
                    <w:p w14:paraId="11D11D1E" w14:textId="77777777" w:rsidR="00264E8B" w:rsidRPr="00264E8B" w:rsidRDefault="00264E8B" w:rsidP="00264E8B">
                      <w:pPr>
                        <w:pStyle w:val="Normalwhite"/>
                        <w:jc w:val="left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264E8B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  <w:lang w:val="en-ZA"/>
                        </w:rPr>
                        <w:t>Student Project Registration Database</w:t>
                      </w:r>
                    </w:p>
                    <w:p w14:paraId="1E56D5D4" w14:textId="77777777" w:rsidR="00264E8B" w:rsidRPr="00264E8B" w:rsidRDefault="00264E8B" w:rsidP="00264E8B">
                      <w:pPr>
                        <w:pStyle w:val="Normalwhite"/>
                        <w:jc w:val="left"/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</w:pPr>
                      <w:r w:rsidRPr="00264E8B"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t>• Designed a database system for students to register and deregister for projects</w:t>
                      </w:r>
                      <w:r w:rsidRPr="00264E8B">
                        <w:rPr>
                          <w:color w:val="000000" w:themeColor="text1"/>
                          <w:sz w:val="20"/>
                          <w:szCs w:val="20"/>
                          <w:lang w:val="en-ZA"/>
                        </w:rPr>
                        <w:br/>
                        <w:t>• Created tables, relationships, and basic queries to manage data</w:t>
                      </w:r>
                    </w:p>
                    <w:p w14:paraId="0455D5E6" w14:textId="77777777" w:rsidR="00264E8B" w:rsidRPr="00264E8B" w:rsidRDefault="00264E8B" w:rsidP="00264E8B">
                      <w:pPr>
                        <w:pStyle w:val="Normalwhite"/>
                        <w:rPr>
                          <w:color w:val="000000" w:themeColor="text1"/>
                        </w:rPr>
                      </w:pPr>
                    </w:p>
                    <w:p w14:paraId="6BFB8EA7" w14:textId="77777777" w:rsidR="00264E8B" w:rsidRPr="005376B4" w:rsidRDefault="00264E8B" w:rsidP="00264E8B">
                      <w:pPr>
                        <w:pStyle w:val="Normalwhite"/>
                      </w:pPr>
                    </w:p>
                    <w:p w14:paraId="7213A80F" w14:textId="5FA65357" w:rsidR="00264E8B" w:rsidRPr="002C7C29" w:rsidRDefault="00264E8B" w:rsidP="00264E8B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 w:hanging="360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862B65" w:rsidRPr="00C27255">
        <w:rPr>
          <w:rFonts w:cstheme="minorHAnsi"/>
          <w:noProof/>
          <w:vertAlign w:val="subscript"/>
        </w:rPr>
        <w:drawing>
          <wp:anchor distT="0" distB="0" distL="114300" distR="114300" simplePos="0" relativeHeight="251710464" behindDoc="0" locked="1" layoutInCell="1" allowOverlap="1" wp14:anchorId="202DC290" wp14:editId="6FE6A14D">
            <wp:simplePos x="0" y="0"/>
            <wp:positionH relativeFrom="column">
              <wp:posOffset>-76200</wp:posOffset>
            </wp:positionH>
            <wp:positionV relativeFrom="paragraph">
              <wp:posOffset>76200</wp:posOffset>
            </wp:positionV>
            <wp:extent cx="1645920" cy="1645920"/>
            <wp:effectExtent l="0" t="0" r="0" b="0"/>
            <wp:wrapNone/>
            <wp:docPr id="23162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2901" name="Picture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67" r="1666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45920" cy="16459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1E2BAB" w:rsidRPr="00C27255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5344" behindDoc="0" locked="1" layoutInCell="1" allowOverlap="1" wp14:anchorId="38ECC939" wp14:editId="29EFDDAF">
                <wp:simplePos x="0" y="0"/>
                <wp:positionH relativeFrom="page">
                  <wp:posOffset>228600</wp:posOffset>
                </wp:positionH>
                <wp:positionV relativeFrom="page">
                  <wp:posOffset>2133600</wp:posOffset>
                </wp:positionV>
                <wp:extent cx="1929130" cy="2354580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9130" cy="23545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DB4F0D" w14:textId="77777777" w:rsidR="001E2BAB" w:rsidRPr="001E2BAB" w:rsidRDefault="001E2BAB" w:rsidP="001E2BAB">
                            <w:pPr>
                              <w:pStyle w:val="Heading1"/>
                            </w:pPr>
                            <w:r w:rsidRPr="001E2BAB">
                              <w:t>Education</w:t>
                            </w:r>
                          </w:p>
                          <w:p w14:paraId="1FB833F1" w14:textId="31D3DFA4" w:rsidR="00264E8B" w:rsidRPr="00264E8B" w:rsidRDefault="00264E8B" w:rsidP="0033395C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33395C">
                              <w:rPr>
                                <w:b/>
                                <w:bCs/>
                                <w:lang w:val="en-ZA"/>
                              </w:rPr>
                              <w:t>National Senior Certificate (Grade 12)</w:t>
                            </w:r>
                            <w:r w:rsidRPr="0033395C">
                              <w:rPr>
                                <w:lang w:val="en-ZA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lang w:val="en-ZA"/>
                              </w:rPr>
                              <w:t>Groenberg</w:t>
                            </w:r>
                            <w:proofErr w:type="spellEnd"/>
                            <w:r>
                              <w:rPr>
                                <w:lang w:val="en-ZA"/>
                              </w:rPr>
                              <w:t xml:space="preserve"> Secondary School</w:t>
                            </w:r>
                            <w:r w:rsidRPr="0033395C">
                              <w:rPr>
                                <w:lang w:val="en-ZA"/>
                              </w:rPr>
                              <w:br/>
                              <w:t>2021</w:t>
                            </w:r>
                          </w:p>
                          <w:p w14:paraId="15AE27EE" w14:textId="1FBC8E9F" w:rsidR="0033395C" w:rsidRPr="0033395C" w:rsidRDefault="0033395C" w:rsidP="0033395C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33395C">
                              <w:rPr>
                                <w:b/>
                                <w:bCs/>
                                <w:lang w:val="en-ZA"/>
                              </w:rPr>
                              <w:t>Diploma in Information Technology</w:t>
                            </w:r>
                            <w:r w:rsidRPr="0033395C">
                              <w:rPr>
                                <w:lang w:val="en-ZA"/>
                              </w:rPr>
                              <w:br/>
                              <w:t>Cape Peninsula University of Technology</w:t>
                            </w:r>
                            <w:r w:rsidRPr="0033395C">
                              <w:rPr>
                                <w:lang w:val="en-ZA"/>
                              </w:rPr>
                              <w:br/>
                              <w:t>2024 – Present</w:t>
                            </w:r>
                          </w:p>
                          <w:p w14:paraId="5E626AF7" w14:textId="77777777" w:rsidR="0033395C" w:rsidRPr="0033395C" w:rsidRDefault="0033395C" w:rsidP="0033395C">
                            <w:pPr>
                              <w:jc w:val="left"/>
                            </w:pPr>
                          </w:p>
                          <w:p w14:paraId="1EB430CA" w14:textId="71BF0BA9" w:rsidR="001E2BAB" w:rsidRPr="001E2BAB" w:rsidRDefault="001E2BAB" w:rsidP="0033395C">
                            <w:pPr>
                              <w:jc w:val="lef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CC939" id="Text Box 29" o:spid="_x0000_s1027" type="#_x0000_t202" style="position:absolute;left:0;text-align:left;margin-left:18pt;margin-top:168pt;width:151.9pt;height:185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" filled="f" stroked="f">
                <v:textbox>
                  <w:txbxContent>
                    <w:p w14:paraId="4FDB4F0D" w14:textId="77777777" w:rsidR="001E2BAB" w:rsidRPr="001E2BAB" w:rsidRDefault="001E2BAB" w:rsidP="001E2BAB">
                      <w:pPr>
                        <w:pStyle w:val="Heading1"/>
                      </w:pPr>
                      <w:r w:rsidRPr="001E2BAB">
                        <w:t>Education</w:t>
                      </w:r>
                    </w:p>
                    <w:p w14:paraId="1FB833F1" w14:textId="31D3DFA4" w:rsidR="00264E8B" w:rsidRPr="00264E8B" w:rsidRDefault="00264E8B" w:rsidP="0033395C">
                      <w:pPr>
                        <w:jc w:val="left"/>
                        <w:rPr>
                          <w:lang w:val="en-ZA"/>
                        </w:rPr>
                      </w:pPr>
                      <w:r w:rsidRPr="0033395C">
                        <w:rPr>
                          <w:b/>
                          <w:bCs/>
                          <w:lang w:val="en-ZA"/>
                        </w:rPr>
                        <w:t>National Senior Certificate (Grade 12)</w:t>
                      </w:r>
                      <w:r w:rsidRPr="0033395C">
                        <w:rPr>
                          <w:lang w:val="en-ZA"/>
                        </w:rPr>
                        <w:br/>
                      </w:r>
                      <w:proofErr w:type="spellStart"/>
                      <w:r>
                        <w:rPr>
                          <w:lang w:val="en-ZA"/>
                        </w:rPr>
                        <w:t>Groenberg</w:t>
                      </w:r>
                      <w:proofErr w:type="spellEnd"/>
                      <w:r>
                        <w:rPr>
                          <w:lang w:val="en-ZA"/>
                        </w:rPr>
                        <w:t xml:space="preserve"> Secondary School</w:t>
                      </w:r>
                      <w:r w:rsidRPr="0033395C">
                        <w:rPr>
                          <w:lang w:val="en-ZA"/>
                        </w:rPr>
                        <w:br/>
                        <w:t>2021</w:t>
                      </w:r>
                    </w:p>
                    <w:p w14:paraId="15AE27EE" w14:textId="1FBC8E9F" w:rsidR="0033395C" w:rsidRPr="0033395C" w:rsidRDefault="0033395C" w:rsidP="0033395C">
                      <w:pPr>
                        <w:jc w:val="left"/>
                        <w:rPr>
                          <w:lang w:val="en-ZA"/>
                        </w:rPr>
                      </w:pPr>
                      <w:r w:rsidRPr="0033395C">
                        <w:rPr>
                          <w:b/>
                          <w:bCs/>
                          <w:lang w:val="en-ZA"/>
                        </w:rPr>
                        <w:t>Diploma in Information Technology</w:t>
                      </w:r>
                      <w:r w:rsidRPr="0033395C">
                        <w:rPr>
                          <w:lang w:val="en-ZA"/>
                        </w:rPr>
                        <w:br/>
                        <w:t>Cape Peninsula University of Technology</w:t>
                      </w:r>
                      <w:r w:rsidRPr="0033395C">
                        <w:rPr>
                          <w:lang w:val="en-ZA"/>
                        </w:rPr>
                        <w:br/>
                        <w:t>2024 – Present</w:t>
                      </w:r>
                    </w:p>
                    <w:p w14:paraId="5E626AF7" w14:textId="77777777" w:rsidR="0033395C" w:rsidRPr="0033395C" w:rsidRDefault="0033395C" w:rsidP="0033395C">
                      <w:pPr>
                        <w:jc w:val="left"/>
                      </w:pPr>
                    </w:p>
                    <w:p w14:paraId="1EB430CA" w14:textId="71BF0BA9" w:rsidR="001E2BAB" w:rsidRPr="001E2BAB" w:rsidRDefault="001E2BAB" w:rsidP="0033395C">
                      <w:pPr>
                        <w:jc w:val="left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1E2BAB" w:rsidRPr="00C27255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6368" behindDoc="0" locked="1" layoutInCell="1" allowOverlap="1" wp14:anchorId="176A18E8" wp14:editId="2086BAB7">
                <wp:simplePos x="0" y="0"/>
                <wp:positionH relativeFrom="page">
                  <wp:posOffset>75565</wp:posOffset>
                </wp:positionH>
                <wp:positionV relativeFrom="page">
                  <wp:posOffset>4472940</wp:posOffset>
                </wp:positionV>
                <wp:extent cx="2265680" cy="269748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5680" cy="2697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0CCAE" w14:textId="77777777" w:rsidR="001E2BAB" w:rsidRDefault="001E2BAB" w:rsidP="001E2BAB">
                            <w:pPr>
                              <w:pStyle w:val="Heading1"/>
                            </w:pPr>
                            <w:r w:rsidRPr="001E2BAB">
                              <w:t>Skills</w:t>
                            </w:r>
                          </w:p>
                          <w:p w14:paraId="1A29EFEF" w14:textId="77777777" w:rsidR="008117B2" w:rsidRPr="008117B2" w:rsidRDefault="008117B2" w:rsidP="008117B2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>Coding</w:t>
                            </w:r>
                          </w:p>
                          <w:p w14:paraId="55E66815" w14:textId="77777777" w:rsidR="008117B2" w:rsidRPr="008117B2" w:rsidRDefault="008117B2" w:rsidP="008117B2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>Java, SQL</w:t>
                            </w:r>
                          </w:p>
                          <w:p w14:paraId="0333D9AE" w14:textId="77777777" w:rsidR="008117B2" w:rsidRDefault="008117B2" w:rsidP="008117B2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>UX/UI Design</w:t>
                            </w:r>
                          </w:p>
                          <w:p w14:paraId="2FD142C3" w14:textId="77777777" w:rsidR="008271EA" w:rsidRDefault="0033395C" w:rsidP="008271EA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Microsoft Office</w:t>
                            </w:r>
                          </w:p>
                          <w:p w14:paraId="6B1E4586" w14:textId="3248D99E" w:rsidR="008117B2" w:rsidRPr="008117B2" w:rsidRDefault="008117B2" w:rsidP="008271EA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>Communication Skills</w:t>
                            </w:r>
                          </w:p>
                          <w:p w14:paraId="035E194C" w14:textId="77777777" w:rsidR="008117B2" w:rsidRPr="008117B2" w:rsidRDefault="008117B2" w:rsidP="008117B2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>Teamwork</w:t>
                            </w:r>
                          </w:p>
                          <w:p w14:paraId="68A5838D" w14:textId="0F60D130" w:rsidR="001E2BAB" w:rsidRPr="002C7C29" w:rsidRDefault="008117B2" w:rsidP="008117B2">
                            <w:pPr>
                              <w:numPr>
                                <w:ilvl w:val="0"/>
                                <w:numId w:val="6"/>
                              </w:numPr>
                            </w:pPr>
                            <w:r w:rsidRPr="008117B2">
                              <w:t xml:space="preserve"> Time Management</w:t>
                            </w:r>
                          </w:p>
                          <w:p w14:paraId="30B4B9DA" w14:textId="77777777" w:rsidR="001E2BAB" w:rsidRPr="002C7C29" w:rsidRDefault="001E2BAB" w:rsidP="008117B2">
                            <w:pPr>
                              <w:pStyle w:val="List"/>
                              <w:numPr>
                                <w:ilvl w:val="0"/>
                                <w:numId w:val="6"/>
                              </w:numPr>
                            </w:pPr>
                            <w:r w:rsidRPr="002C7C29">
                              <w:t>Leadership</w:t>
                            </w:r>
                          </w:p>
                          <w:p w14:paraId="204A9CD1" w14:textId="77777777" w:rsidR="001E2BAB" w:rsidRPr="002C7C29" w:rsidRDefault="001E2BAB" w:rsidP="008117B2">
                            <w:pPr>
                              <w:pStyle w:val="List"/>
                              <w:numPr>
                                <w:ilvl w:val="0"/>
                                <w:numId w:val="6"/>
                              </w:numPr>
                            </w:pPr>
                            <w:r w:rsidRPr="002C7C29">
                              <w:t>Adaptability</w:t>
                            </w:r>
                          </w:p>
                          <w:p w14:paraId="696EAF60" w14:textId="77777777" w:rsidR="001E2BAB" w:rsidRPr="002C7C29" w:rsidRDefault="001E2BAB" w:rsidP="008117B2">
                            <w:pPr>
                              <w:pStyle w:val="List"/>
                              <w:numPr>
                                <w:ilvl w:val="0"/>
                                <w:numId w:val="6"/>
                              </w:numPr>
                            </w:pPr>
                            <w:r w:rsidRPr="002C7C29">
                              <w:t>Project Management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A18E8" id="Text Box 31" o:spid="_x0000_s1028" type="#_x0000_t202" style="position:absolute;left:0;text-align:left;margin-left:5.95pt;margin-top:352.2pt;width:178.4pt;height:212.4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" filled="f" stroked="f">
                <v:textbox>
                  <w:txbxContent>
                    <w:p w14:paraId="4DF0CCAE" w14:textId="77777777" w:rsidR="001E2BAB" w:rsidRDefault="001E2BAB" w:rsidP="001E2BAB">
                      <w:pPr>
                        <w:pStyle w:val="Heading1"/>
                      </w:pPr>
                      <w:r w:rsidRPr="001E2BAB">
                        <w:t>Skills</w:t>
                      </w:r>
                    </w:p>
                    <w:p w14:paraId="1A29EFEF" w14:textId="77777777" w:rsidR="008117B2" w:rsidRPr="008117B2" w:rsidRDefault="008117B2" w:rsidP="008117B2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>Coding</w:t>
                      </w:r>
                    </w:p>
                    <w:p w14:paraId="55E66815" w14:textId="77777777" w:rsidR="008117B2" w:rsidRPr="008117B2" w:rsidRDefault="008117B2" w:rsidP="008117B2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>Java, SQL</w:t>
                      </w:r>
                    </w:p>
                    <w:p w14:paraId="0333D9AE" w14:textId="77777777" w:rsidR="008117B2" w:rsidRDefault="008117B2" w:rsidP="008117B2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>UX/UI Design</w:t>
                      </w:r>
                    </w:p>
                    <w:p w14:paraId="2FD142C3" w14:textId="77777777" w:rsidR="008271EA" w:rsidRDefault="0033395C" w:rsidP="008271EA">
                      <w:pPr>
                        <w:numPr>
                          <w:ilvl w:val="0"/>
                          <w:numId w:val="6"/>
                        </w:numPr>
                      </w:pPr>
                      <w:r>
                        <w:t>Microsoft Office</w:t>
                      </w:r>
                    </w:p>
                    <w:p w14:paraId="6B1E4586" w14:textId="3248D99E" w:rsidR="008117B2" w:rsidRPr="008117B2" w:rsidRDefault="008117B2" w:rsidP="008271EA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>Communication Skills</w:t>
                      </w:r>
                    </w:p>
                    <w:p w14:paraId="035E194C" w14:textId="77777777" w:rsidR="008117B2" w:rsidRPr="008117B2" w:rsidRDefault="008117B2" w:rsidP="008117B2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>Teamwork</w:t>
                      </w:r>
                    </w:p>
                    <w:p w14:paraId="68A5838D" w14:textId="0F60D130" w:rsidR="001E2BAB" w:rsidRPr="002C7C29" w:rsidRDefault="008117B2" w:rsidP="008117B2">
                      <w:pPr>
                        <w:numPr>
                          <w:ilvl w:val="0"/>
                          <w:numId w:val="6"/>
                        </w:numPr>
                      </w:pPr>
                      <w:r w:rsidRPr="008117B2">
                        <w:t xml:space="preserve"> Time Management</w:t>
                      </w:r>
                    </w:p>
                    <w:p w14:paraId="30B4B9DA" w14:textId="77777777" w:rsidR="001E2BAB" w:rsidRPr="002C7C29" w:rsidRDefault="001E2BAB" w:rsidP="008117B2">
                      <w:pPr>
                        <w:pStyle w:val="List"/>
                        <w:numPr>
                          <w:ilvl w:val="0"/>
                          <w:numId w:val="6"/>
                        </w:numPr>
                      </w:pPr>
                      <w:r w:rsidRPr="002C7C29">
                        <w:t>Leadership</w:t>
                      </w:r>
                    </w:p>
                    <w:p w14:paraId="204A9CD1" w14:textId="77777777" w:rsidR="001E2BAB" w:rsidRPr="002C7C29" w:rsidRDefault="001E2BAB" w:rsidP="008117B2">
                      <w:pPr>
                        <w:pStyle w:val="List"/>
                        <w:numPr>
                          <w:ilvl w:val="0"/>
                          <w:numId w:val="6"/>
                        </w:numPr>
                      </w:pPr>
                      <w:r w:rsidRPr="002C7C29">
                        <w:t>Adaptability</w:t>
                      </w:r>
                    </w:p>
                    <w:p w14:paraId="696EAF60" w14:textId="77777777" w:rsidR="001E2BAB" w:rsidRPr="002C7C29" w:rsidRDefault="001E2BAB" w:rsidP="008117B2">
                      <w:pPr>
                        <w:pStyle w:val="List"/>
                        <w:numPr>
                          <w:ilvl w:val="0"/>
                          <w:numId w:val="6"/>
                        </w:numPr>
                      </w:pPr>
                      <w:r w:rsidRPr="002C7C29">
                        <w:t>Project Management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1E2BAB" w:rsidRPr="00C27255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8416" behindDoc="0" locked="1" layoutInCell="1" allowOverlap="1" wp14:anchorId="4D1FE626" wp14:editId="606A11AD">
                <wp:simplePos x="0" y="0"/>
                <wp:positionH relativeFrom="page">
                  <wp:posOffset>2743200</wp:posOffset>
                </wp:positionH>
                <wp:positionV relativeFrom="page">
                  <wp:posOffset>2130425</wp:posOffset>
                </wp:positionV>
                <wp:extent cx="4608576" cy="1819656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576" cy="18196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32BDC4" w14:textId="77777777" w:rsidR="0033395C" w:rsidRDefault="001E2BAB" w:rsidP="0033395C">
                            <w:pPr>
                              <w:pStyle w:val="Heading1"/>
                            </w:pPr>
                            <w:r w:rsidRPr="001E2BAB">
                              <w:t>Professional Overview</w:t>
                            </w:r>
                          </w:p>
                          <w:p w14:paraId="1BC9D643" w14:textId="35DA0B1E" w:rsidR="0033395C" w:rsidRPr="0033395C" w:rsidRDefault="0033395C" w:rsidP="0033395C">
                            <w:r>
                              <w:t>I am currently a 3</w:t>
                            </w:r>
                            <w:r w:rsidRPr="0033395C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year student at the Cape Peninsula University of Technology doing a diploma in ICT: Applications development. I </w:t>
                            </w:r>
                            <w:r w:rsidRPr="0033395C">
                              <w:t>enjoy problem-solving and working as part of a team. I am adaptable and hope to be able to expand on my skills and knowledge to be an asset to your company/organization</w:t>
                            </w:r>
                            <w:r w:rsidRPr="008E7842">
                              <w:rPr>
                                <w:rFonts w:ascii="Century Gothic" w:hAnsi="Century Gothic"/>
                              </w:rPr>
                              <w:t>.</w:t>
                            </w:r>
                          </w:p>
                          <w:p w14:paraId="5ED25D93" w14:textId="77777777" w:rsidR="001E2BAB" w:rsidRPr="001E2BAB" w:rsidRDefault="001E2BAB" w:rsidP="0033395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FE626" id="Text Box 26" o:spid="_x0000_s1029" type="#_x0000_t202" style="position:absolute;left:0;text-align:left;margin-left:3in;margin-top:167.75pt;width:362.9pt;height:143.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" filled="f" stroked="f">
                <v:textbox>
                  <w:txbxContent>
                    <w:p w14:paraId="1532BDC4" w14:textId="77777777" w:rsidR="0033395C" w:rsidRDefault="001E2BAB" w:rsidP="0033395C">
                      <w:pPr>
                        <w:pStyle w:val="Heading1"/>
                      </w:pPr>
                      <w:r w:rsidRPr="001E2BAB">
                        <w:t>Professional Overview</w:t>
                      </w:r>
                    </w:p>
                    <w:p w14:paraId="1BC9D643" w14:textId="35DA0B1E" w:rsidR="0033395C" w:rsidRPr="0033395C" w:rsidRDefault="0033395C" w:rsidP="0033395C">
                      <w:r>
                        <w:t>I am currently a 3</w:t>
                      </w:r>
                      <w:r w:rsidRPr="0033395C">
                        <w:rPr>
                          <w:vertAlign w:val="superscript"/>
                        </w:rPr>
                        <w:t>rd</w:t>
                      </w:r>
                      <w:r>
                        <w:t xml:space="preserve"> year student at the Cape Peninsula University of Technology doing a diploma in ICT: Applications development. I </w:t>
                      </w:r>
                      <w:r w:rsidRPr="0033395C">
                        <w:t>enjoy problem-solving and working as part of a team. I am adaptable and hope to be able to expand on my skills and knowledge to be an asset to your company/organization</w:t>
                      </w:r>
                      <w:r w:rsidRPr="008E7842">
                        <w:rPr>
                          <w:rFonts w:ascii="Century Gothic" w:hAnsi="Century Gothic"/>
                        </w:rPr>
                        <w:t>.</w:t>
                      </w:r>
                    </w:p>
                    <w:p w14:paraId="5ED25D93" w14:textId="77777777" w:rsidR="001E2BAB" w:rsidRPr="001E2BAB" w:rsidRDefault="001E2BAB" w:rsidP="0033395C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1E2BAB" w:rsidRPr="00C27255">
        <w:rPr>
          <w:rFonts w:cstheme="minorHAnsi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68298BEB" wp14:editId="571594D4">
                <wp:simplePos x="0" y="0"/>
                <wp:positionH relativeFrom="page">
                  <wp:posOffset>2743200</wp:posOffset>
                </wp:positionH>
                <wp:positionV relativeFrom="page">
                  <wp:posOffset>3718560</wp:posOffset>
                </wp:positionV>
                <wp:extent cx="4608195" cy="3489960"/>
                <wp:effectExtent l="0" t="0" r="0" b="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3489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66764" w14:textId="21C4020D" w:rsidR="0033395C" w:rsidRDefault="001E2BAB" w:rsidP="00264E8B">
                            <w:pPr>
                              <w:pStyle w:val="Heading1"/>
                            </w:pPr>
                            <w:r w:rsidRPr="001E2BAB">
                              <w:t>Work Experience</w:t>
                            </w:r>
                          </w:p>
                          <w:p w14:paraId="03A56617" w14:textId="77777777" w:rsidR="0033395C" w:rsidRPr="0033395C" w:rsidRDefault="0033395C" w:rsidP="0033395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Apex Primary School (IT assistant)</w:t>
                            </w:r>
                          </w:p>
                          <w:p w14:paraId="75F2B849" w14:textId="138859FD" w:rsidR="001E2BAB" w:rsidRPr="006600EC" w:rsidRDefault="0033395C" w:rsidP="006600EC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February 2023 – September 2023</w:t>
                            </w:r>
                          </w:p>
                          <w:p w14:paraId="4E116C5E" w14:textId="5FAD6D70" w:rsidR="0033395C" w:rsidRDefault="0033395C" w:rsidP="0033395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Taught younger pupils how to use a desktop computer</w:t>
                            </w:r>
                          </w:p>
                          <w:p w14:paraId="163C4887" w14:textId="64BC0C8A" w:rsidR="0033395C" w:rsidRDefault="0033395C" w:rsidP="0033395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Filing </w:t>
                            </w:r>
                          </w:p>
                          <w:p w14:paraId="517313DC" w14:textId="2A9246E8" w:rsidR="0033395C" w:rsidRDefault="0033395C" w:rsidP="0033395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Helped intermediate phase students with a </w:t>
                            </w:r>
                            <w:proofErr w:type="spellStart"/>
                            <w:r>
                              <w:t>Maths</w:t>
                            </w:r>
                            <w:proofErr w:type="spellEnd"/>
                            <w:r>
                              <w:t xml:space="preserve"> application</w:t>
                            </w:r>
                          </w:p>
                          <w:p w14:paraId="30F71755" w14:textId="450C6336" w:rsidR="0033395C" w:rsidRDefault="0033395C" w:rsidP="0033395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Filled in for teachers when they were absent </w:t>
                            </w:r>
                          </w:p>
                          <w:p w14:paraId="43B00070" w14:textId="7ED624A3" w:rsidR="0033395C" w:rsidRDefault="00D97AF8" w:rsidP="0033395C">
                            <w:pPr>
                              <w:pStyle w:val="ListBullet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Troubleshooting</w:t>
                            </w:r>
                          </w:p>
                          <w:p w14:paraId="6F96A963" w14:textId="77777777" w:rsidR="00264E8B" w:rsidRPr="0033395C" w:rsidRDefault="00264E8B" w:rsidP="00264E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Genadendal</w:t>
                            </w:r>
                            <w:proofErr w:type="spellEnd"/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Library (</w:t>
                            </w:r>
                            <w:proofErr w:type="spellStart"/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Yearbeyond</w:t>
                            </w:r>
                            <w:proofErr w:type="spellEnd"/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1000 Stories)</w:t>
                            </w:r>
                          </w:p>
                          <w:p w14:paraId="01ED25D1" w14:textId="77777777" w:rsidR="00264E8B" w:rsidRPr="0033395C" w:rsidRDefault="00264E8B" w:rsidP="00264E8B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3395C">
                              <w:rPr>
                                <w:rFonts w:ascii="Century Gothic" w:hAnsi="Century Gothic"/>
                                <w:b/>
                                <w:bCs/>
                                <w:sz w:val="24"/>
                                <w:szCs w:val="24"/>
                              </w:rPr>
                              <w:t>March 2022 – December 2022</w:t>
                            </w:r>
                          </w:p>
                          <w:p w14:paraId="01D0774E" w14:textId="77777777" w:rsidR="00264E8B" w:rsidRDefault="00264E8B" w:rsidP="00264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 w:rsidRPr="0033395C"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Helped with aftercare</w:t>
                            </w:r>
                          </w:p>
                          <w:p w14:paraId="357D9D8B" w14:textId="77777777" w:rsidR="00264E8B" w:rsidRDefault="00264E8B" w:rsidP="00264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Read stories to the primary school pupils and helped those struggling</w:t>
                            </w:r>
                          </w:p>
                          <w:p w14:paraId="2F119C6F" w14:textId="77777777" w:rsidR="00264E8B" w:rsidRDefault="00264E8B" w:rsidP="00264E8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 xml:space="preserve">Worked as library assistant with sorting books </w:t>
                            </w:r>
                          </w:p>
                          <w:p w14:paraId="5527B6A5" w14:textId="437EAA9A" w:rsidR="00264E8B" w:rsidRPr="00A420A9" w:rsidRDefault="00264E8B" w:rsidP="00A420A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Scanning books in and out.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298BE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30" type="#_x0000_t202" style="position:absolute;left:0;text-align:left;margin-left:3in;margin-top:292.8pt;width:362.85pt;height:274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" filled="f" stroked="f">
                <v:textbox>
                  <w:txbxContent>
                    <w:p w14:paraId="06B66764" w14:textId="21C4020D" w:rsidR="0033395C" w:rsidRDefault="001E2BAB" w:rsidP="00264E8B">
                      <w:pPr>
                        <w:pStyle w:val="Heading1"/>
                      </w:pPr>
                      <w:r w:rsidRPr="001E2BAB">
                        <w:t>Work Experience</w:t>
                      </w:r>
                    </w:p>
                    <w:p w14:paraId="03A56617" w14:textId="77777777" w:rsidR="0033395C" w:rsidRPr="0033395C" w:rsidRDefault="0033395C" w:rsidP="0033395C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Apex Primary School (IT assistant)</w:t>
                      </w:r>
                    </w:p>
                    <w:p w14:paraId="75F2B849" w14:textId="138859FD" w:rsidR="001E2BAB" w:rsidRPr="006600EC" w:rsidRDefault="0033395C" w:rsidP="006600EC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February 2023 – September 2023</w:t>
                      </w:r>
                    </w:p>
                    <w:p w14:paraId="4E116C5E" w14:textId="5FAD6D70" w:rsidR="0033395C" w:rsidRDefault="0033395C" w:rsidP="0033395C">
                      <w:pPr>
                        <w:pStyle w:val="ListBullet"/>
                        <w:numPr>
                          <w:ilvl w:val="0"/>
                          <w:numId w:val="9"/>
                        </w:numPr>
                      </w:pPr>
                      <w:r>
                        <w:t>Taught younger pupils how to use a desktop computer</w:t>
                      </w:r>
                    </w:p>
                    <w:p w14:paraId="163C4887" w14:textId="64BC0C8A" w:rsidR="0033395C" w:rsidRDefault="0033395C" w:rsidP="0033395C">
                      <w:pPr>
                        <w:pStyle w:val="ListBullet"/>
                        <w:numPr>
                          <w:ilvl w:val="0"/>
                          <w:numId w:val="9"/>
                        </w:numPr>
                      </w:pPr>
                      <w:r>
                        <w:t xml:space="preserve">Filing </w:t>
                      </w:r>
                    </w:p>
                    <w:p w14:paraId="517313DC" w14:textId="2A9246E8" w:rsidR="0033395C" w:rsidRDefault="0033395C" w:rsidP="0033395C">
                      <w:pPr>
                        <w:pStyle w:val="ListBullet"/>
                        <w:numPr>
                          <w:ilvl w:val="0"/>
                          <w:numId w:val="9"/>
                        </w:numPr>
                      </w:pPr>
                      <w:r>
                        <w:t xml:space="preserve">Helped intermediate phase students with a </w:t>
                      </w:r>
                      <w:proofErr w:type="spellStart"/>
                      <w:r>
                        <w:t>Maths</w:t>
                      </w:r>
                      <w:proofErr w:type="spellEnd"/>
                      <w:r>
                        <w:t xml:space="preserve"> application</w:t>
                      </w:r>
                    </w:p>
                    <w:p w14:paraId="30F71755" w14:textId="450C6336" w:rsidR="0033395C" w:rsidRDefault="0033395C" w:rsidP="0033395C">
                      <w:pPr>
                        <w:pStyle w:val="ListBullet"/>
                        <w:numPr>
                          <w:ilvl w:val="0"/>
                          <w:numId w:val="9"/>
                        </w:numPr>
                      </w:pPr>
                      <w:r>
                        <w:t xml:space="preserve">Filled in for teachers when they were absent </w:t>
                      </w:r>
                    </w:p>
                    <w:p w14:paraId="43B00070" w14:textId="7ED624A3" w:rsidR="0033395C" w:rsidRDefault="00D97AF8" w:rsidP="0033395C">
                      <w:pPr>
                        <w:pStyle w:val="ListBullet"/>
                        <w:numPr>
                          <w:ilvl w:val="0"/>
                          <w:numId w:val="9"/>
                        </w:numPr>
                      </w:pPr>
                      <w:r>
                        <w:t>Troubleshooting</w:t>
                      </w:r>
                    </w:p>
                    <w:p w14:paraId="6F96A963" w14:textId="77777777" w:rsidR="00264E8B" w:rsidRPr="0033395C" w:rsidRDefault="00264E8B" w:rsidP="00264E8B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Genadendal</w:t>
                      </w:r>
                      <w:proofErr w:type="spellEnd"/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Library (</w:t>
                      </w:r>
                      <w:proofErr w:type="spellStart"/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Yearbeyond</w:t>
                      </w:r>
                      <w:proofErr w:type="spellEnd"/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 xml:space="preserve"> 1000 Stories)</w:t>
                      </w:r>
                    </w:p>
                    <w:p w14:paraId="01ED25D1" w14:textId="77777777" w:rsidR="00264E8B" w:rsidRPr="0033395C" w:rsidRDefault="00264E8B" w:rsidP="00264E8B">
                      <w:pPr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</w:pPr>
                      <w:r w:rsidRPr="0033395C">
                        <w:rPr>
                          <w:rFonts w:ascii="Century Gothic" w:hAnsi="Century Gothic"/>
                          <w:b/>
                          <w:bCs/>
                          <w:sz w:val="24"/>
                          <w:szCs w:val="24"/>
                        </w:rPr>
                        <w:t>March 2022 – December 2022</w:t>
                      </w:r>
                    </w:p>
                    <w:p w14:paraId="01D0774E" w14:textId="77777777" w:rsidR="00264E8B" w:rsidRDefault="00264E8B" w:rsidP="00264E8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 w:rsidRPr="0033395C">
                        <w:rPr>
                          <w:rFonts w:ascii="Century Gothic" w:hAnsi="Century Gothic"/>
                          <w:sz w:val="24"/>
                          <w:szCs w:val="24"/>
                        </w:rPr>
                        <w:t>Helped with aftercare</w:t>
                      </w:r>
                    </w:p>
                    <w:p w14:paraId="357D9D8B" w14:textId="77777777" w:rsidR="00264E8B" w:rsidRDefault="00264E8B" w:rsidP="00264E8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Read stories to the primary school pupils and helped those struggling</w:t>
                      </w:r>
                    </w:p>
                    <w:p w14:paraId="2F119C6F" w14:textId="77777777" w:rsidR="00264E8B" w:rsidRDefault="00264E8B" w:rsidP="00264E8B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 xml:space="preserve">Worked as library assistant with sorting books </w:t>
                      </w:r>
                    </w:p>
                    <w:p w14:paraId="5527B6A5" w14:textId="437EAA9A" w:rsidR="00264E8B" w:rsidRPr="00A420A9" w:rsidRDefault="00264E8B" w:rsidP="00A420A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Scanning books in and out.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83FE8" w:rsidRPr="00C27255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1A5375CF" wp14:editId="5391609A">
                <wp:simplePos x="0" y="0"/>
                <wp:positionH relativeFrom="page">
                  <wp:posOffset>5981700</wp:posOffset>
                </wp:positionH>
                <wp:positionV relativeFrom="page">
                  <wp:posOffset>1303020</wp:posOffset>
                </wp:positionV>
                <wp:extent cx="1722120" cy="548640"/>
                <wp:effectExtent l="0" t="0" r="0" b="381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36443E" w14:textId="70C491B4" w:rsidR="00A80103" w:rsidRPr="00E67DB7" w:rsidRDefault="005941D0" w:rsidP="005941D0">
                            <w:pPr>
                              <w:pStyle w:val="ContactInfo"/>
                              <w:spacing w:line="240" w:lineRule="auto"/>
                              <w:jc w:val="center"/>
                            </w:pPr>
                            <w:r>
                              <w:t>Cape Town, South Africa</w:t>
                            </w:r>
                          </w:p>
                          <w:p w14:paraId="6670FB0D" w14:textId="22F83B6F" w:rsidR="00B83FE8" w:rsidRPr="00E67DB7" w:rsidRDefault="00B83FE8" w:rsidP="00E67DB7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375C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31" type="#_x0000_t202" style="position:absolute;left:0;text-align:left;margin-left:471pt;margin-top:102.6pt;width:135.6pt;height:43.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" filled="f" stroked="f">
                <v:textbox>
                  <w:txbxContent>
                    <w:p w14:paraId="3536443E" w14:textId="70C491B4" w:rsidR="00A80103" w:rsidRPr="00E67DB7" w:rsidRDefault="005941D0" w:rsidP="005941D0">
                      <w:pPr>
                        <w:pStyle w:val="ContactInfo"/>
                        <w:spacing w:line="240" w:lineRule="auto"/>
                        <w:jc w:val="center"/>
                      </w:pPr>
                      <w:r>
                        <w:t>Cape Town, South Africa</w:t>
                      </w:r>
                    </w:p>
                    <w:p w14:paraId="6670FB0D" w14:textId="22F83B6F" w:rsidR="00B83FE8" w:rsidRPr="00E67DB7" w:rsidRDefault="00B83FE8" w:rsidP="00E67DB7">
                      <w:pPr>
                        <w:pStyle w:val="Contact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B83FE8" w:rsidRPr="00C27255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92032" behindDoc="1" locked="1" layoutInCell="1" allowOverlap="1" wp14:anchorId="53E537E9" wp14:editId="69B7FE54">
                <wp:simplePos x="0" y="0"/>
                <wp:positionH relativeFrom="column">
                  <wp:posOffset>-632460</wp:posOffset>
                </wp:positionH>
                <wp:positionV relativeFrom="paragraph">
                  <wp:posOffset>-274320</wp:posOffset>
                </wp:positionV>
                <wp:extent cx="7955280" cy="10142220"/>
                <wp:effectExtent l="0" t="0" r="7620" b="0"/>
                <wp:wrapNone/>
                <wp:docPr id="747120365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55280" cy="10142220"/>
                          <a:chOff x="-60964" y="-45720"/>
                          <a:chExt cx="7833858" cy="10142220"/>
                        </a:xfrm>
                        <a:solidFill>
                          <a:srgbClr val="FFCCCC"/>
                        </a:solidFill>
                      </wpg:grpSpPr>
                      <wps:wsp>
                        <wps:cNvPr id="802873958" name="Rectangle 802873958"/>
                        <wps:cNvSpPr/>
                        <wps:spPr>
                          <a:xfrm>
                            <a:off x="2342515" y="1859280"/>
                            <a:ext cx="5430379" cy="69638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103453" name="Rectangle 351103453"/>
                        <wps:cNvSpPr/>
                        <wps:spPr>
                          <a:xfrm>
                            <a:off x="-60964" y="-45720"/>
                            <a:ext cx="2521242" cy="1014222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C38665" id="Group 8" o:spid="_x0000_s1026" alt="&quot;&quot;" style="position:absolute;margin-left:-49.8pt;margin-top:-21.6pt;width:626.4pt;height:798.6pt;z-index:-251624448;mso-width-relative:margin;mso-height-relative:margin" coordorigin="-609,-457" coordsize="78338,1014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">
                <v:rect id="Rectangle 802873958" o:spid="_x0000_s1027" style="position:absolute;left:23425;top:18592;width:54303;height:6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" filled="f" stroked="f" strokeweight="1pt"/>
                <v:rect id="Rectangle 351103453" o:spid="_x0000_s1028" style="position:absolute;left:-609;top:-457;width:25211;height:1014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" filled="f" stroked="f" strokeweight="1pt"/>
                <w10:anchorlock/>
              </v:group>
            </w:pict>
          </mc:Fallback>
        </mc:AlternateContent>
      </w:r>
    </w:p>
    <w:p w14:paraId="58A4131E" w14:textId="036783DE" w:rsidR="00B83FE8" w:rsidRPr="00C27255" w:rsidRDefault="00C54F70" w:rsidP="00C54F70">
      <w:pPr>
        <w:pStyle w:val="Title"/>
        <w:rPr>
          <w:rFonts w:asciiTheme="minorHAnsi" w:hAnsiTheme="minorHAnsi" w:cstheme="minorHAnsi"/>
        </w:rPr>
      </w:pPr>
      <w:r w:rsidRPr="00C27255">
        <w:rPr>
          <w:rFonts w:asciiTheme="minorHAnsi" w:hAnsiTheme="minorHAnsi" w:cstheme="minorHAnsi"/>
        </w:rPr>
        <w:t>Ayren Villet</w:t>
      </w:r>
    </w:p>
    <w:p w14:paraId="297E46DB" w14:textId="6571B30E" w:rsidR="00B83FE8" w:rsidRPr="00C27255" w:rsidRDefault="00B83FE8" w:rsidP="0014674C">
      <w:pPr>
        <w:pStyle w:val="Title2"/>
        <w:ind w:left="0"/>
        <w:rPr>
          <w:rFonts w:asciiTheme="minorHAnsi" w:hAnsiTheme="minorHAnsi" w:cstheme="minorHAnsi"/>
          <w:sz w:val="28"/>
          <w:szCs w:val="28"/>
        </w:rPr>
      </w:pPr>
    </w:p>
    <w:p w14:paraId="3B29E72D" w14:textId="62C8AAB3" w:rsidR="00C54F70" w:rsidRPr="00C27255" w:rsidRDefault="00C54F70" w:rsidP="00C54F70">
      <w:pPr>
        <w:rPr>
          <w:rFonts w:cstheme="minorHAnsi"/>
          <w:sz w:val="24"/>
          <w:szCs w:val="24"/>
        </w:rPr>
      </w:pPr>
    </w:p>
    <w:p w14:paraId="6C711B0B" w14:textId="1A7EA6B9" w:rsidR="00285F35" w:rsidRPr="00C27255" w:rsidRDefault="005941D0" w:rsidP="00B83FE8">
      <w:pPr>
        <w:rPr>
          <w:rFonts w:cstheme="minorHAnsi"/>
          <w:vertAlign w:val="subscript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1DE744ED" wp14:editId="61858991">
            <wp:simplePos x="0" y="0"/>
            <wp:positionH relativeFrom="column">
              <wp:posOffset>5394960</wp:posOffset>
            </wp:positionH>
            <wp:positionV relativeFrom="paragraph">
              <wp:posOffset>120650</wp:posOffset>
            </wp:positionV>
            <wp:extent cx="281940" cy="207010"/>
            <wp:effectExtent l="0" t="0" r="3810" b="2540"/>
            <wp:wrapSquare wrapText="bothSides"/>
            <wp:docPr id="1809787358" name="Graphic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87358" name="Graphic 2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6327FCA" wp14:editId="37412F3F">
                <wp:simplePos x="0" y="0"/>
                <wp:positionH relativeFrom="column">
                  <wp:posOffset>3528060</wp:posOffset>
                </wp:positionH>
                <wp:positionV relativeFrom="paragraph">
                  <wp:posOffset>83820</wp:posOffset>
                </wp:positionV>
                <wp:extent cx="1866900" cy="260350"/>
                <wp:effectExtent l="0" t="0" r="19050" b="25400"/>
                <wp:wrapNone/>
                <wp:docPr id="1698218473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52200AB" w14:textId="77777777" w:rsidR="005941D0" w:rsidRPr="00E67DB7" w:rsidRDefault="005941D0" w:rsidP="005941D0">
                            <w:pPr>
                              <w:pStyle w:val="ContactInfo"/>
                            </w:pPr>
                            <w:r>
                              <w:t>223120030@mycput.ac.za</w:t>
                            </w:r>
                          </w:p>
                          <w:p w14:paraId="03BA21E2" w14:textId="77777777" w:rsidR="005941D0" w:rsidRDefault="005941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327FCA" id="Text Box 11" o:spid="_x0000_s1032" type="#_x0000_t202" style="position:absolute;left:0;text-align:left;margin-left:277.8pt;margin-top:6.6pt;width:147pt;height:20.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" fillcolor="white [3201]" strokecolor="white [3212]" strokeweight=".5pt">
                <v:textbox>
                  <w:txbxContent>
                    <w:p w14:paraId="352200AB" w14:textId="77777777" w:rsidR="005941D0" w:rsidRPr="00E67DB7" w:rsidRDefault="005941D0" w:rsidP="005941D0">
                      <w:pPr>
                        <w:pStyle w:val="ContactInfo"/>
                      </w:pPr>
                      <w:r>
                        <w:t>223120030@mycput.ac.za</w:t>
                      </w:r>
                    </w:p>
                    <w:p w14:paraId="03BA21E2" w14:textId="77777777" w:rsidR="005941D0" w:rsidRDefault="005941D0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6608" behindDoc="0" locked="0" layoutInCell="1" allowOverlap="1" wp14:anchorId="263591AC" wp14:editId="56E5E1BA">
            <wp:simplePos x="0" y="0"/>
            <wp:positionH relativeFrom="column">
              <wp:posOffset>3227070</wp:posOffset>
            </wp:positionH>
            <wp:positionV relativeFrom="paragraph">
              <wp:posOffset>98425</wp:posOffset>
            </wp:positionV>
            <wp:extent cx="297180" cy="243075"/>
            <wp:effectExtent l="0" t="0" r="7620" b="5080"/>
            <wp:wrapNone/>
            <wp:docPr id="2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Graphic 22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127FE21" wp14:editId="559C8688">
                <wp:simplePos x="0" y="0"/>
                <wp:positionH relativeFrom="column">
                  <wp:posOffset>2253616</wp:posOffset>
                </wp:positionH>
                <wp:positionV relativeFrom="paragraph">
                  <wp:posOffset>99060</wp:posOffset>
                </wp:positionV>
                <wp:extent cx="971550" cy="245110"/>
                <wp:effectExtent l="0" t="0" r="19050" b="21590"/>
                <wp:wrapNone/>
                <wp:docPr id="11557315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0" cy="245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87D083D" w14:textId="53969846" w:rsidR="005941D0" w:rsidRPr="005941D0" w:rsidRDefault="005941D0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0732976839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7FE21" id="Text Box 10" o:spid="_x0000_s1033" type="#_x0000_t202" style="position:absolute;left:0;text-align:left;margin-left:177.45pt;margin-top:7.8pt;width:76.5pt;height:19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" fillcolor="white [3212]" strokecolor="white [3212]" strokeweight=".5pt">
                <v:textbox>
                  <w:txbxContent>
                    <w:p w14:paraId="687D083D" w14:textId="53969846" w:rsidR="005941D0" w:rsidRPr="005941D0" w:rsidRDefault="005941D0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0732976839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2AA6A75E" wp14:editId="4ECF0EEC">
            <wp:simplePos x="0" y="0"/>
            <wp:positionH relativeFrom="column">
              <wp:posOffset>1991839</wp:posOffset>
            </wp:positionH>
            <wp:positionV relativeFrom="paragraph">
              <wp:posOffset>138478</wp:posOffset>
            </wp:positionV>
            <wp:extent cx="264862" cy="190500"/>
            <wp:effectExtent l="0" t="0" r="1905" b="0"/>
            <wp:wrapNone/>
            <wp:docPr id="1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phic 1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862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95C" w:rsidRPr="00C27255">
        <w:rPr>
          <w:rFonts w:cstheme="minorHAnsi"/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12512" behindDoc="0" locked="1" layoutInCell="1" allowOverlap="1" wp14:anchorId="79E79288" wp14:editId="4679EF69">
                <wp:simplePos x="0" y="0"/>
                <wp:positionH relativeFrom="page">
                  <wp:posOffset>2743200</wp:posOffset>
                </wp:positionH>
                <wp:positionV relativeFrom="page">
                  <wp:posOffset>7452360</wp:posOffset>
                </wp:positionV>
                <wp:extent cx="4608195" cy="2491740"/>
                <wp:effectExtent l="0" t="0" r="0" b="3810"/>
                <wp:wrapNone/>
                <wp:docPr id="1723645468" name="Text Box 1723645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08195" cy="249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195BB" w14:textId="77777777" w:rsidR="00C27255" w:rsidRDefault="0033395C" w:rsidP="00C27255">
                            <w:pPr>
                              <w:pStyle w:val="Heading1"/>
                              <w:rPr>
                                <w:rFonts w:cstheme="minorHAnsi"/>
                              </w:rPr>
                            </w:pPr>
                            <w:r w:rsidRPr="00C27255">
                              <w:rPr>
                                <w:rFonts w:cstheme="minorHAnsi"/>
                              </w:rPr>
                              <w:t>References</w:t>
                            </w:r>
                          </w:p>
                          <w:p w14:paraId="313A1F0B" w14:textId="77777777" w:rsidR="00C27255" w:rsidRP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>: Grace Present</w:t>
                            </w:r>
                          </w:p>
                          <w:p w14:paraId="1DC5C95B" w14:textId="77777777" w:rsidR="00C27255" w:rsidRP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Occupation: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Librarian</w:t>
                            </w:r>
                          </w:p>
                          <w:p w14:paraId="47CA722A" w14:textId="77777777" w:rsid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Company: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>Theewaterskloof</w:t>
                            </w:r>
                            <w:proofErr w:type="spellEnd"/>
                          </w:p>
                          <w:p w14:paraId="4F213646" w14:textId="13DF6C8A" w:rsidR="006600EC" w:rsidRPr="00C27255" w:rsidRDefault="006600EC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6600EC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Contact email: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grace.present44@gmail.com</w:t>
                            </w:r>
                          </w:p>
                          <w:p w14:paraId="3C8A8163" w14:textId="3110DBC1" w:rsidR="00C27255" w:rsidRP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  <w:lang w:val="fr-FR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Contact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>number</w:t>
                            </w:r>
                            <w:proofErr w:type="spellEnd"/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  <w:lang w:val="fr-FR"/>
                              </w:rPr>
                              <w:t xml:space="preserve"> :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  <w:lang w:val="fr-FR"/>
                              </w:rPr>
                              <w:t xml:space="preserve"> 0742294099</w:t>
                            </w:r>
                          </w:p>
                          <w:p w14:paraId="28927B6C" w14:textId="77777777" w:rsidR="00C27255" w:rsidRP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</w:p>
                          <w:p w14:paraId="1695AA84" w14:textId="77777777" w:rsid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>: Courtney Moodley</w:t>
                            </w:r>
                          </w:p>
                          <w:p w14:paraId="495D4AA3" w14:textId="3372109F" w:rsidR="00C27255" w:rsidRP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Occupation: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Mentor</w:t>
                            </w:r>
                          </w:p>
                          <w:p w14:paraId="06BB39FC" w14:textId="77777777" w:rsidR="00C27255" w:rsidRDefault="00C27255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Company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: </w:t>
                            </w:r>
                            <w:proofErr w:type="spellStart"/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>Yearbeyond</w:t>
                            </w:r>
                            <w:proofErr w:type="spellEnd"/>
                          </w:p>
                          <w:p w14:paraId="0188FAD4" w14:textId="6B17C03E" w:rsidR="006600EC" w:rsidRDefault="006600EC" w:rsidP="00C27255">
                            <w:pPr>
                              <w:rPr>
                                <w:rFonts w:cstheme="minorHAnsi"/>
                                <w:color w:val="000000" w:themeColor="text1"/>
                              </w:rPr>
                            </w:pPr>
                            <w:r w:rsidRPr="006600EC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Contact email:</w:t>
                            </w:r>
                            <w:r>
                              <w:rPr>
                                <w:rFonts w:cstheme="minorHAnsi"/>
                                <w:color w:val="000000" w:themeColor="text1"/>
                              </w:rPr>
                              <w:t xml:space="preserve"> admin@yearbeyond.org</w:t>
                            </w:r>
                          </w:p>
                          <w:p w14:paraId="5670CF9D" w14:textId="70E28A4C" w:rsidR="00C27255" w:rsidRPr="00C27255" w:rsidRDefault="00C27255" w:rsidP="00C27255">
                            <w:pP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C</w:t>
                            </w:r>
                            <w:r w:rsidRPr="00C27255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ontact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="006600EC"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>number: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27255">
                              <w:rPr>
                                <w:rFonts w:cstheme="minorHAnsi"/>
                                <w:color w:val="000000" w:themeColor="text1"/>
                              </w:rPr>
                              <w:t>0631506103</w:t>
                            </w:r>
                          </w:p>
                          <w:p w14:paraId="4E724395" w14:textId="2C3013EF" w:rsidR="0033395C" w:rsidRPr="001E2BAB" w:rsidRDefault="00C27255" w:rsidP="00C27255">
                            <w:pPr>
                              <w:pStyle w:val="Heading1"/>
                            </w:pPr>
                            <w:r>
                              <w:rPr>
                                <w:rFonts w:ascii="Century Gothic" w:hAnsi="Century Gothic"/>
                                <w:bCs/>
                                <w:color w:val="FFFFFF" w:themeColor="background1"/>
                              </w:rPr>
                              <w:t>0631506103</w:t>
                            </w:r>
                            <w:r w:rsidR="0033395C"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79288" id="Text Box 1723645468" o:spid="_x0000_s1034" type="#_x0000_t202" style="position:absolute;left:0;text-align:left;margin-left:3in;margin-top:586.8pt;width:362.85pt;height:196.2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" filled="f" stroked="f">
                <v:textbox>
                  <w:txbxContent>
                    <w:p w14:paraId="68E195BB" w14:textId="77777777" w:rsidR="00C27255" w:rsidRDefault="0033395C" w:rsidP="00C27255">
                      <w:pPr>
                        <w:pStyle w:val="Heading1"/>
                        <w:rPr>
                          <w:rFonts w:cstheme="minorHAnsi"/>
                        </w:rPr>
                      </w:pPr>
                      <w:r w:rsidRPr="00C27255">
                        <w:rPr>
                          <w:rFonts w:cstheme="minorHAnsi"/>
                        </w:rPr>
                        <w:t>References</w:t>
                      </w:r>
                    </w:p>
                    <w:p w14:paraId="313A1F0B" w14:textId="77777777" w:rsidR="00C27255" w:rsidRP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Name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>: Grace Present</w:t>
                      </w:r>
                    </w:p>
                    <w:p w14:paraId="1DC5C95B" w14:textId="77777777" w:rsidR="00C27255" w:rsidRP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Occupation: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 xml:space="preserve"> Librarian</w:t>
                      </w:r>
                    </w:p>
                    <w:p w14:paraId="47CA722A" w14:textId="77777777" w:rsid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Company: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 xml:space="preserve"> </w:t>
                      </w:r>
                      <w:proofErr w:type="spellStart"/>
                      <w:r w:rsidRPr="00C27255">
                        <w:rPr>
                          <w:rFonts w:cstheme="minorHAnsi"/>
                          <w:color w:val="000000" w:themeColor="text1"/>
                        </w:rPr>
                        <w:t>Theewaterskloof</w:t>
                      </w:r>
                      <w:proofErr w:type="spellEnd"/>
                    </w:p>
                    <w:p w14:paraId="4F213646" w14:textId="13DF6C8A" w:rsidR="006600EC" w:rsidRPr="00C27255" w:rsidRDefault="006600EC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6600EC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Contact email: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grace.present44@gmail.com</w:t>
                      </w:r>
                    </w:p>
                    <w:p w14:paraId="3C8A8163" w14:textId="3110DBC1" w:rsidR="00C27255" w:rsidRPr="00C27255" w:rsidRDefault="00C27255" w:rsidP="00C27255">
                      <w:pPr>
                        <w:rPr>
                          <w:rFonts w:cstheme="minorHAnsi"/>
                          <w:color w:val="000000" w:themeColor="text1"/>
                          <w:lang w:val="fr-FR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  <w:lang w:val="fr-FR"/>
                        </w:rPr>
                        <w:t>Contact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  <w:lang w:val="fr-FR"/>
                        </w:rPr>
                        <w:t>number</w:t>
                      </w:r>
                      <w:proofErr w:type="spellEnd"/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  <w:lang w:val="fr-FR"/>
                        </w:rPr>
                        <w:t xml:space="preserve"> :</w:t>
                      </w:r>
                      <w:r w:rsidRPr="00C27255">
                        <w:rPr>
                          <w:rFonts w:cstheme="minorHAnsi"/>
                          <w:color w:val="000000" w:themeColor="text1"/>
                          <w:lang w:val="fr-FR"/>
                        </w:rPr>
                        <w:t xml:space="preserve"> 0742294099</w:t>
                      </w:r>
                    </w:p>
                    <w:p w14:paraId="28927B6C" w14:textId="77777777" w:rsidR="00C27255" w:rsidRP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</w:p>
                    <w:p w14:paraId="1695AA84" w14:textId="77777777" w:rsid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Name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>: Courtney Moodley</w:t>
                      </w:r>
                    </w:p>
                    <w:p w14:paraId="495D4AA3" w14:textId="3372109F" w:rsidR="00C27255" w:rsidRP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Occupation: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Mentor</w:t>
                      </w:r>
                    </w:p>
                    <w:p w14:paraId="06BB39FC" w14:textId="77777777" w:rsidR="00C27255" w:rsidRDefault="00C27255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Company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 xml:space="preserve">: </w:t>
                      </w:r>
                      <w:proofErr w:type="spellStart"/>
                      <w:r w:rsidRPr="00C27255">
                        <w:rPr>
                          <w:rFonts w:cstheme="minorHAnsi"/>
                          <w:color w:val="000000" w:themeColor="text1"/>
                        </w:rPr>
                        <w:t>Yearbeyond</w:t>
                      </w:r>
                      <w:proofErr w:type="spellEnd"/>
                    </w:p>
                    <w:p w14:paraId="0188FAD4" w14:textId="6B17C03E" w:rsidR="006600EC" w:rsidRDefault="006600EC" w:rsidP="00C27255">
                      <w:pPr>
                        <w:rPr>
                          <w:rFonts w:cstheme="minorHAnsi"/>
                          <w:color w:val="000000" w:themeColor="text1"/>
                        </w:rPr>
                      </w:pPr>
                      <w:r w:rsidRPr="006600EC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Contact email:</w:t>
                      </w:r>
                      <w:r>
                        <w:rPr>
                          <w:rFonts w:cstheme="minorHAnsi"/>
                          <w:color w:val="000000" w:themeColor="text1"/>
                        </w:rPr>
                        <w:t xml:space="preserve"> admin@yearbeyond.org</w:t>
                      </w:r>
                    </w:p>
                    <w:p w14:paraId="5670CF9D" w14:textId="70E28A4C" w:rsidR="00C27255" w:rsidRPr="00C27255" w:rsidRDefault="00C27255" w:rsidP="00C27255">
                      <w:pP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C</w:t>
                      </w:r>
                      <w:r w:rsidRPr="00C27255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ontact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="006600EC"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>number:</w:t>
                      </w:r>
                      <w:r>
                        <w:rPr>
                          <w:rFonts w:cstheme="minorHAnsi"/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27255">
                        <w:rPr>
                          <w:rFonts w:cstheme="minorHAnsi"/>
                          <w:color w:val="000000" w:themeColor="text1"/>
                        </w:rPr>
                        <w:t>0631506103</w:t>
                      </w:r>
                    </w:p>
                    <w:p w14:paraId="4E724395" w14:textId="2C3013EF" w:rsidR="0033395C" w:rsidRPr="001E2BAB" w:rsidRDefault="00C27255" w:rsidP="00C27255">
                      <w:pPr>
                        <w:pStyle w:val="Heading1"/>
                      </w:pPr>
                      <w:r>
                        <w:rPr>
                          <w:rFonts w:ascii="Century Gothic" w:hAnsi="Century Gothic"/>
                          <w:bCs/>
                          <w:color w:val="FFFFFF" w:themeColor="background1"/>
                        </w:rPr>
                        <w:t>0631506103</w:t>
                      </w:r>
                      <w:r w:rsidR="0033395C">
                        <w:t xml:space="preserve"> 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sectPr w:rsidR="00285F35" w:rsidRPr="00C27255" w:rsidSect="00B83FE8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CE001A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5" type="#_x0000_t75" style="width:16.2pt;height:11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" o:bullet="t">
        <v:imagedata r:id="rId1" o:title="" cropbottom="-570f"/>
      </v:shape>
    </w:pict>
  </w:numPicBullet>
  <w:abstractNum w:abstractNumId="0" w15:restartNumberingAfterBreak="0">
    <w:nsid w:val="FFFFFF89"/>
    <w:multiLevelType w:val="singleLevel"/>
    <w:tmpl w:val="62BA06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883546"/>
    <w:multiLevelType w:val="hybridMultilevel"/>
    <w:tmpl w:val="015C91B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40A4D"/>
    <w:multiLevelType w:val="hybridMultilevel"/>
    <w:tmpl w:val="F6B2C83C"/>
    <w:lvl w:ilvl="0" w:tplc="1F8CB3D4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80944"/>
    <w:multiLevelType w:val="hybridMultilevel"/>
    <w:tmpl w:val="7062D4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26372"/>
    <w:multiLevelType w:val="hybridMultilevel"/>
    <w:tmpl w:val="CCE4C0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192C18"/>
    <w:multiLevelType w:val="hybridMultilevel"/>
    <w:tmpl w:val="8F481ED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6873">
    <w:abstractNumId w:val="2"/>
  </w:num>
  <w:num w:numId="2" w16cid:durableId="670986745">
    <w:abstractNumId w:val="5"/>
  </w:num>
  <w:num w:numId="3" w16cid:durableId="1470242718">
    <w:abstractNumId w:val="6"/>
  </w:num>
  <w:num w:numId="4" w16cid:durableId="1548488855">
    <w:abstractNumId w:val="0"/>
  </w:num>
  <w:num w:numId="5" w16cid:durableId="858742393">
    <w:abstractNumId w:val="3"/>
  </w:num>
  <w:num w:numId="6" w16cid:durableId="1988237867">
    <w:abstractNumId w:val="4"/>
  </w:num>
  <w:num w:numId="7" w16cid:durableId="2134325125">
    <w:abstractNumId w:val="4"/>
  </w:num>
  <w:num w:numId="8" w16cid:durableId="2020691032">
    <w:abstractNumId w:val="1"/>
  </w:num>
  <w:num w:numId="9" w16cid:durableId="670254617">
    <w:abstractNumId w:val="8"/>
  </w:num>
  <w:num w:numId="10" w16cid:durableId="7942568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70"/>
    <w:rsid w:val="000429E8"/>
    <w:rsid w:val="00046B5F"/>
    <w:rsid w:val="0008190F"/>
    <w:rsid w:val="000942D0"/>
    <w:rsid w:val="000F3CD7"/>
    <w:rsid w:val="00137470"/>
    <w:rsid w:val="0014674C"/>
    <w:rsid w:val="00151855"/>
    <w:rsid w:val="00185E89"/>
    <w:rsid w:val="00196147"/>
    <w:rsid w:val="001E2BAB"/>
    <w:rsid w:val="00231652"/>
    <w:rsid w:val="00257458"/>
    <w:rsid w:val="0026074D"/>
    <w:rsid w:val="0026097C"/>
    <w:rsid w:val="00264E8B"/>
    <w:rsid w:val="00285F35"/>
    <w:rsid w:val="002A55AD"/>
    <w:rsid w:val="002C7C29"/>
    <w:rsid w:val="0032226E"/>
    <w:rsid w:val="00322B8C"/>
    <w:rsid w:val="0033395C"/>
    <w:rsid w:val="0036014C"/>
    <w:rsid w:val="00383350"/>
    <w:rsid w:val="003A0A68"/>
    <w:rsid w:val="003E0FB4"/>
    <w:rsid w:val="00416CAD"/>
    <w:rsid w:val="0042158C"/>
    <w:rsid w:val="00422C3E"/>
    <w:rsid w:val="004261DC"/>
    <w:rsid w:val="0042625C"/>
    <w:rsid w:val="00444F90"/>
    <w:rsid w:val="004455C8"/>
    <w:rsid w:val="00453D74"/>
    <w:rsid w:val="0046288F"/>
    <w:rsid w:val="00475B42"/>
    <w:rsid w:val="004A603C"/>
    <w:rsid w:val="004B79F8"/>
    <w:rsid w:val="004F1B78"/>
    <w:rsid w:val="005933EA"/>
    <w:rsid w:val="005941D0"/>
    <w:rsid w:val="00631314"/>
    <w:rsid w:val="00637F90"/>
    <w:rsid w:val="006404EC"/>
    <w:rsid w:val="006600EC"/>
    <w:rsid w:val="0066025D"/>
    <w:rsid w:val="00663E12"/>
    <w:rsid w:val="00685076"/>
    <w:rsid w:val="00692CEC"/>
    <w:rsid w:val="006F609F"/>
    <w:rsid w:val="00722B5F"/>
    <w:rsid w:val="00725DE6"/>
    <w:rsid w:val="0073059E"/>
    <w:rsid w:val="00733701"/>
    <w:rsid w:val="00793821"/>
    <w:rsid w:val="007A6E81"/>
    <w:rsid w:val="007C06D7"/>
    <w:rsid w:val="007E112A"/>
    <w:rsid w:val="008033EB"/>
    <w:rsid w:val="008112C7"/>
    <w:rsid w:val="008117B2"/>
    <w:rsid w:val="008271EA"/>
    <w:rsid w:val="008350DD"/>
    <w:rsid w:val="00850034"/>
    <w:rsid w:val="00851932"/>
    <w:rsid w:val="00862B65"/>
    <w:rsid w:val="00864853"/>
    <w:rsid w:val="008A4EE1"/>
    <w:rsid w:val="008C57C3"/>
    <w:rsid w:val="008D738D"/>
    <w:rsid w:val="00903271"/>
    <w:rsid w:val="00904914"/>
    <w:rsid w:val="00930B81"/>
    <w:rsid w:val="00933627"/>
    <w:rsid w:val="009C6121"/>
    <w:rsid w:val="009D68F5"/>
    <w:rsid w:val="009E1FE6"/>
    <w:rsid w:val="00A420A9"/>
    <w:rsid w:val="00A80103"/>
    <w:rsid w:val="00A8582A"/>
    <w:rsid w:val="00AE06F1"/>
    <w:rsid w:val="00B10275"/>
    <w:rsid w:val="00B15D96"/>
    <w:rsid w:val="00B23EBB"/>
    <w:rsid w:val="00B817AB"/>
    <w:rsid w:val="00B83FE8"/>
    <w:rsid w:val="00B97DB1"/>
    <w:rsid w:val="00BA062E"/>
    <w:rsid w:val="00BB06B2"/>
    <w:rsid w:val="00BC32F1"/>
    <w:rsid w:val="00BD5323"/>
    <w:rsid w:val="00C0042C"/>
    <w:rsid w:val="00C03558"/>
    <w:rsid w:val="00C06AC4"/>
    <w:rsid w:val="00C12BD2"/>
    <w:rsid w:val="00C1461A"/>
    <w:rsid w:val="00C27255"/>
    <w:rsid w:val="00C54F70"/>
    <w:rsid w:val="00C8491A"/>
    <w:rsid w:val="00CA0922"/>
    <w:rsid w:val="00CC42B0"/>
    <w:rsid w:val="00CE342F"/>
    <w:rsid w:val="00CF1D3D"/>
    <w:rsid w:val="00CF7D78"/>
    <w:rsid w:val="00D173F4"/>
    <w:rsid w:val="00D4324E"/>
    <w:rsid w:val="00D55A5C"/>
    <w:rsid w:val="00D6409B"/>
    <w:rsid w:val="00D77AE6"/>
    <w:rsid w:val="00D920AB"/>
    <w:rsid w:val="00D97AF8"/>
    <w:rsid w:val="00DC50ED"/>
    <w:rsid w:val="00DC7508"/>
    <w:rsid w:val="00E12E68"/>
    <w:rsid w:val="00E14BF0"/>
    <w:rsid w:val="00E41601"/>
    <w:rsid w:val="00E67DB7"/>
    <w:rsid w:val="00E724A0"/>
    <w:rsid w:val="00EB40FD"/>
    <w:rsid w:val="00EB7B9D"/>
    <w:rsid w:val="00EE22B8"/>
    <w:rsid w:val="00F100AF"/>
    <w:rsid w:val="00F16E9A"/>
    <w:rsid w:val="00F1738C"/>
    <w:rsid w:val="00F3053C"/>
    <w:rsid w:val="00F35397"/>
    <w:rsid w:val="00F57479"/>
    <w:rsid w:val="00F57DE8"/>
    <w:rsid w:val="00FD11F7"/>
    <w:rsid w:val="00FE2F25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4275DF"/>
  <w15:chartTrackingRefBased/>
  <w15:docId w15:val="{EADF8264-3EF4-4F92-B98C-2888D6B17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B65"/>
    <w:pPr>
      <w:spacing w:after="0" w:line="240" w:lineRule="auto"/>
      <w:jc w:val="both"/>
    </w:pPr>
    <w:rPr>
      <w:rFonts w:cs="Arial"/>
      <w:color w:val="747474" w:themeColor="background2" w:themeShade="80"/>
      <w:position w:val="9"/>
      <w:szCs w:val="23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BAB"/>
    <w:pPr>
      <w:spacing w:after="240"/>
      <w:jc w:val="left"/>
      <w:outlineLvl w:val="0"/>
    </w:pPr>
    <w:rPr>
      <w:b/>
      <w:caps/>
      <w:color w:val="7F6146" w:themeColor="accent2"/>
      <w:spacing w:val="20"/>
      <w:kern w:val="48"/>
      <w:position w:val="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1E2BAB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1E2BAB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595959" w:themeColor="text1" w:themeTint="A6"/>
      <w:spacing w:val="40"/>
      <w:kern w:val="200"/>
      <w:position w:val="0"/>
      <w:sz w:val="60"/>
      <w:szCs w:val="6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83FE8"/>
    <w:rPr>
      <w:rFonts w:asciiTheme="majorHAnsi" w:hAnsiTheme="majorHAnsi" w:cs="Open Sans"/>
      <w:b/>
      <w:caps/>
      <w:color w:val="595959" w:themeColor="text1" w:themeTint="A6"/>
      <w:spacing w:val="40"/>
      <w:kern w:val="200"/>
      <w:sz w:val="60"/>
      <w:szCs w:val="60"/>
      <w:lang w:val="en-GB"/>
      <w14:numSpacing w14:val="proportional"/>
    </w:rPr>
  </w:style>
  <w:style w:type="paragraph" w:customStyle="1" w:styleId="Title2">
    <w:name w:val="Title 2"/>
    <w:basedOn w:val="Normal"/>
    <w:qFormat/>
    <w:rsid w:val="00B83FE8"/>
    <w:pPr>
      <w:ind w:left="3690"/>
      <w:jc w:val="left"/>
    </w:pPr>
    <w:rPr>
      <w:rFonts w:asciiTheme="majorHAnsi" w:hAnsiTheme="majorHAnsi" w:cs="Open Sans"/>
      <w:b/>
      <w:caps/>
      <w:color w:val="7F6146" w:themeColor="accent2"/>
      <w:spacing w:val="40"/>
      <w:kern w:val="200"/>
      <w:position w:val="0"/>
      <w:sz w:val="60"/>
      <w:szCs w:val="60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FE8"/>
    <w:pPr>
      <w:spacing w:before="240" w:after="160"/>
      <w:ind w:left="3690"/>
      <w:jc w:val="left"/>
    </w:pPr>
    <w:rPr>
      <w:caps/>
      <w:color w:val="3A3A3A" w:themeColor="background2" w:themeShade="40"/>
      <w:spacing w:val="80"/>
      <w:kern w:val="144"/>
      <w:position w:val="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83FE8"/>
    <w:rPr>
      <w:rFonts w:cs="Arial"/>
      <w:caps/>
      <w:color w:val="3A3A3A" w:themeColor="background2" w:themeShade="40"/>
      <w:spacing w:val="80"/>
      <w:kern w:val="144"/>
      <w:sz w:val="24"/>
      <w:szCs w:val="24"/>
      <w:lang w:val="en-GB"/>
    </w:rPr>
  </w:style>
  <w:style w:type="paragraph" w:customStyle="1" w:styleId="ContactInfo">
    <w:name w:val="Contact Info"/>
    <w:basedOn w:val="Normal"/>
    <w:qFormat/>
    <w:rsid w:val="00862B65"/>
    <w:pPr>
      <w:spacing w:line="42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1E2BAB"/>
    <w:rPr>
      <w:rFonts w:cs="Arial"/>
      <w:b/>
      <w:caps/>
      <w:color w:val="7F6146" w:themeColor="accent2"/>
      <w:spacing w:val="20"/>
      <w:kern w:val="48"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E2BAB"/>
    <w:rPr>
      <w:rFonts w:cs="Arial"/>
      <w:b/>
      <w:bCs/>
      <w:color w:val="747474" w:themeColor="background2" w:themeShade="80"/>
      <w:position w:val="9"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1E2BAB"/>
    <w:rPr>
      <w:rFonts w:cs="Arial"/>
      <w:color w:val="747474" w:themeColor="background2" w:themeShade="80"/>
      <w:position w:val="9"/>
      <w:szCs w:val="23"/>
      <w:lang w:val="en-US"/>
    </w:rPr>
  </w:style>
  <w:style w:type="paragraph" w:styleId="ListBullet">
    <w:name w:val="List Bullet"/>
    <w:basedOn w:val="Normal"/>
    <w:uiPriority w:val="99"/>
    <w:rsid w:val="001E2BAB"/>
    <w:pPr>
      <w:numPr>
        <w:numId w:val="4"/>
      </w:num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1E2BAB"/>
    <w:rPr>
      <w:b/>
      <w:i w:val="0"/>
      <w:iCs/>
    </w:rPr>
  </w:style>
  <w:style w:type="paragraph" w:customStyle="1" w:styleId="Normalleftpanel">
    <w:name w:val="Normal left panel"/>
    <w:basedOn w:val="Normal"/>
    <w:qFormat/>
    <w:rsid w:val="002C7C29"/>
    <w:rPr>
      <w:position w:val="0"/>
    </w:rPr>
  </w:style>
  <w:style w:type="paragraph" w:styleId="List">
    <w:name w:val="List"/>
    <w:basedOn w:val="ListParagraph"/>
    <w:uiPriority w:val="99"/>
    <w:rsid w:val="002C7C29"/>
    <w:pPr>
      <w:numPr>
        <w:numId w:val="5"/>
      </w:numPr>
      <w:ind w:left="360"/>
    </w:pPr>
    <w:rPr>
      <w:position w:val="0"/>
    </w:rPr>
  </w:style>
  <w:style w:type="paragraph" w:customStyle="1" w:styleId="Heading1White">
    <w:name w:val="Heading 1 White"/>
    <w:basedOn w:val="Heading1"/>
    <w:qFormat/>
    <w:rsid w:val="00264E8B"/>
    <w:pPr>
      <w:pBdr>
        <w:bottom w:val="single" w:sz="12" w:space="12" w:color="FFFFFF" w:themeColor="background1"/>
      </w:pBdr>
      <w:jc w:val="both"/>
    </w:pPr>
    <w:rPr>
      <w:rFonts w:cs="Open Sans"/>
      <w:color w:val="FFFFFF" w:themeColor="background1"/>
      <w:kern w:val="0"/>
      <w:position w:val="9"/>
      <w:szCs w:val="22"/>
    </w:rPr>
  </w:style>
  <w:style w:type="paragraph" w:customStyle="1" w:styleId="Normalwhite">
    <w:name w:val="Normal white"/>
    <w:basedOn w:val="Normal"/>
    <w:qFormat/>
    <w:rsid w:val="00264E8B"/>
    <w:rPr>
      <w:rFonts w:cs="Open Sans"/>
      <w:color w:val="FFFFFF" w:themeColor="background1"/>
      <w:position w:val="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svg"/><Relationship Id="rId5" Type="http://schemas.openxmlformats.org/officeDocument/2006/relationships/numbering" Target="numbering.xml"/><Relationship Id="rId15" Type="http://schemas.openxmlformats.org/officeDocument/2006/relationships/image" Target="media/image8.sv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ren\AppData\Roaming\Microsoft\Templates\Bold%20operation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1619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7F6146"/>
      </a:accent2>
      <a:accent3>
        <a:srgbClr val="F2EFEA"/>
      </a:accent3>
      <a:accent4>
        <a:srgbClr val="F0CA9A"/>
      </a:accent4>
      <a:accent5>
        <a:srgbClr val="136BA0"/>
      </a:accent5>
      <a:accent6>
        <a:srgbClr val="B38F42"/>
      </a:accent6>
      <a:hlink>
        <a:srgbClr val="467886"/>
      </a:hlink>
      <a:folHlink>
        <a:srgbClr val="96607D"/>
      </a:folHlink>
    </a:clrScheme>
    <a:fontScheme name="Custom 8">
      <a:majorFont>
        <a:latin typeface="Baskerville Old Face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71A2AA-C2C2-45EF-9CEB-115274F5DF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A561FEBE-91A1-4154-B6E6-5DDE764670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699671-72DE-4DE8-9995-CB14096EB6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809C35-722C-423A-8C94-619EC051D6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operations manager resume</Template>
  <TotalTime>2790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ayren villet</dc:creator>
  <cp:keywords/>
  <dc:description/>
  <cp:lastModifiedBy>ayren villet</cp:lastModifiedBy>
  <cp:revision>10</cp:revision>
  <cp:lastPrinted>2026-02-23T09:37:00Z</cp:lastPrinted>
  <dcterms:created xsi:type="dcterms:W3CDTF">2026-02-12T14:33:00Z</dcterms:created>
  <dcterms:modified xsi:type="dcterms:W3CDTF">2026-03-03T07:25:00Z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